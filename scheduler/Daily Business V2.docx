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783"/>
        <w:tblW w:w="11325" w:type="dxa"/>
        <w:tblLayout w:type="fixed"/>
        <w:tblLook w:val="04A0" w:firstRow="1" w:lastRow="0" w:firstColumn="1" w:lastColumn="0" w:noHBand="0" w:noVBand="1"/>
      </w:tblPr>
      <w:tblGrid>
        <w:gridCol w:w="836"/>
        <w:gridCol w:w="5811"/>
        <w:gridCol w:w="1149"/>
        <w:gridCol w:w="1134"/>
        <w:gridCol w:w="2395"/>
      </w:tblGrid>
      <w:tr w:rsidR="00A77159" w14:paraId="56117996" w14:textId="35E3EE2D" w:rsidTr="00863BE3">
        <w:trPr>
          <w:trHeight w:val="680"/>
        </w:trPr>
        <w:tc>
          <w:tcPr>
            <w:tcW w:w="664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35958C" w14:textId="18FE3A79" w:rsidR="00A77159" w:rsidRPr="00284D98" w:rsidRDefault="00A77159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4678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4F9BC" w14:textId="6CB93A4B" w:rsidR="00A77159" w:rsidRPr="00284D98" w:rsidRDefault="00A77159" w:rsidP="00AF75D7">
            <w:pPr>
              <w:jc w:val="center"/>
              <w:rPr>
                <w:b/>
                <w:bCs/>
              </w:rPr>
            </w:pPr>
          </w:p>
        </w:tc>
      </w:tr>
      <w:tr w:rsidR="00100C1F" w14:paraId="14C28B68" w14:textId="7F5D5C69" w:rsidTr="00100C1F">
        <w:trPr>
          <w:trHeight w:val="680"/>
        </w:trPr>
        <w:tc>
          <w:tcPr>
            <w:tcW w:w="836" w:type="dxa"/>
            <w:tcBorders>
              <w:top w:val="single" w:sz="12" w:space="0" w:color="auto"/>
            </w:tcBorders>
            <w:vAlign w:val="center"/>
          </w:tcPr>
          <w:p w14:paraId="777258EA" w14:textId="7A375CD5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8:00</w:t>
            </w:r>
          </w:p>
        </w:tc>
        <w:tc>
          <w:tcPr>
            <w:tcW w:w="5811" w:type="dxa"/>
            <w:tcBorders>
              <w:top w:val="single" w:sz="12" w:space="0" w:color="auto"/>
            </w:tcBorders>
            <w:vAlign w:val="center"/>
          </w:tcPr>
          <w:p w14:paraId="291DE58C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tcBorders>
              <w:top w:val="single" w:sz="12" w:space="0" w:color="auto"/>
            </w:tcBorders>
            <w:vAlign w:val="center"/>
          </w:tcPr>
          <w:p w14:paraId="78C9F8A6" w14:textId="5A91DED1" w:rsidR="00100C1F" w:rsidRDefault="00100C1F" w:rsidP="00AF75D7">
            <w:pPr>
              <w:jc w:val="center"/>
            </w:pPr>
          </w:p>
        </w:tc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14:paraId="7754EB04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tcBorders>
              <w:top w:val="single" w:sz="12" w:space="0" w:color="auto"/>
            </w:tcBorders>
            <w:vAlign w:val="center"/>
          </w:tcPr>
          <w:p w14:paraId="3BAF3469" w14:textId="77777777" w:rsidR="00100C1F" w:rsidRDefault="00100C1F" w:rsidP="00AF75D7">
            <w:pPr>
              <w:jc w:val="center"/>
            </w:pPr>
          </w:p>
        </w:tc>
      </w:tr>
      <w:tr w:rsidR="00100C1F" w14:paraId="141FA961" w14:textId="4B7A7B2F" w:rsidTr="00100C1F">
        <w:trPr>
          <w:trHeight w:val="680"/>
        </w:trPr>
        <w:tc>
          <w:tcPr>
            <w:tcW w:w="836" w:type="dxa"/>
            <w:vAlign w:val="center"/>
          </w:tcPr>
          <w:p w14:paraId="066ACA82" w14:textId="7725C6D6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8:30</w:t>
            </w:r>
          </w:p>
        </w:tc>
        <w:tc>
          <w:tcPr>
            <w:tcW w:w="5811" w:type="dxa"/>
            <w:vAlign w:val="center"/>
          </w:tcPr>
          <w:p w14:paraId="21E91505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9E799C5" w14:textId="05B23D5F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502EB6A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4D48827" w14:textId="77777777" w:rsidR="00100C1F" w:rsidRDefault="00100C1F" w:rsidP="00AF75D7">
            <w:pPr>
              <w:jc w:val="center"/>
            </w:pPr>
          </w:p>
        </w:tc>
      </w:tr>
      <w:tr w:rsidR="00100C1F" w14:paraId="5C9E5549" w14:textId="5877FDFC" w:rsidTr="00100C1F">
        <w:trPr>
          <w:trHeight w:val="680"/>
        </w:trPr>
        <w:tc>
          <w:tcPr>
            <w:tcW w:w="836" w:type="dxa"/>
            <w:vAlign w:val="center"/>
          </w:tcPr>
          <w:p w14:paraId="1DB19B46" w14:textId="03CDB5A7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9:00</w:t>
            </w:r>
          </w:p>
        </w:tc>
        <w:tc>
          <w:tcPr>
            <w:tcW w:w="5811" w:type="dxa"/>
            <w:vAlign w:val="center"/>
          </w:tcPr>
          <w:p w14:paraId="0A06803D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19E8646" w14:textId="7C0940C3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920DF5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0E5780C5" w14:textId="77777777" w:rsidR="00100C1F" w:rsidRDefault="00100C1F" w:rsidP="00AF75D7">
            <w:pPr>
              <w:jc w:val="center"/>
            </w:pPr>
          </w:p>
        </w:tc>
      </w:tr>
      <w:tr w:rsidR="00100C1F" w14:paraId="1C8218D1" w14:textId="4DF3BF56" w:rsidTr="00100C1F">
        <w:trPr>
          <w:trHeight w:val="680"/>
        </w:trPr>
        <w:tc>
          <w:tcPr>
            <w:tcW w:w="836" w:type="dxa"/>
            <w:vAlign w:val="center"/>
          </w:tcPr>
          <w:p w14:paraId="413AA97C" w14:textId="12636C9E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9:30</w:t>
            </w:r>
          </w:p>
        </w:tc>
        <w:tc>
          <w:tcPr>
            <w:tcW w:w="5811" w:type="dxa"/>
            <w:vAlign w:val="center"/>
          </w:tcPr>
          <w:p w14:paraId="15481915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0284DD55" w14:textId="7FB31C0D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E2BACD8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B0021CF" w14:textId="77777777" w:rsidR="00100C1F" w:rsidRDefault="00100C1F" w:rsidP="00AF75D7">
            <w:pPr>
              <w:jc w:val="center"/>
            </w:pPr>
          </w:p>
        </w:tc>
      </w:tr>
      <w:tr w:rsidR="00100C1F" w14:paraId="5D18DA1B" w14:textId="6F1DB453" w:rsidTr="00100C1F">
        <w:trPr>
          <w:trHeight w:val="680"/>
        </w:trPr>
        <w:tc>
          <w:tcPr>
            <w:tcW w:w="836" w:type="dxa"/>
            <w:vAlign w:val="center"/>
          </w:tcPr>
          <w:p w14:paraId="45FEBCCD" w14:textId="2D3AC23C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10:00</w:t>
            </w:r>
          </w:p>
        </w:tc>
        <w:tc>
          <w:tcPr>
            <w:tcW w:w="5811" w:type="dxa"/>
            <w:vAlign w:val="center"/>
          </w:tcPr>
          <w:p w14:paraId="6233E9FF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589DEB20" w14:textId="0E335441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D51FE9F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619BC1D8" w14:textId="77777777" w:rsidR="00100C1F" w:rsidRDefault="00100C1F" w:rsidP="00AF75D7">
            <w:pPr>
              <w:jc w:val="center"/>
            </w:pPr>
          </w:p>
        </w:tc>
      </w:tr>
      <w:tr w:rsidR="00100C1F" w14:paraId="79A1592E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1A62D045" w14:textId="3E8D3F02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10:30</w:t>
            </w:r>
          </w:p>
        </w:tc>
        <w:tc>
          <w:tcPr>
            <w:tcW w:w="5811" w:type="dxa"/>
            <w:vAlign w:val="center"/>
          </w:tcPr>
          <w:p w14:paraId="4CE64031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5BDCAC99" w14:textId="7E48E0D5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BD65900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92132A9" w14:textId="77777777" w:rsidR="00100C1F" w:rsidRDefault="00100C1F" w:rsidP="00AF75D7">
            <w:pPr>
              <w:jc w:val="center"/>
            </w:pPr>
          </w:p>
        </w:tc>
      </w:tr>
      <w:tr w:rsidR="00100C1F" w14:paraId="0A985169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54F4931E" w14:textId="2EDD4C72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11:00</w:t>
            </w:r>
          </w:p>
        </w:tc>
        <w:tc>
          <w:tcPr>
            <w:tcW w:w="5811" w:type="dxa"/>
            <w:vAlign w:val="center"/>
          </w:tcPr>
          <w:p w14:paraId="4EDFE7D8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5BCD11F" w14:textId="0036BC3C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7AF6953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F6897E8" w14:textId="77777777" w:rsidR="00100C1F" w:rsidRDefault="00100C1F" w:rsidP="00AF75D7">
            <w:pPr>
              <w:jc w:val="center"/>
            </w:pPr>
          </w:p>
        </w:tc>
      </w:tr>
      <w:tr w:rsidR="00100C1F" w14:paraId="56748947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73D2564A" w14:textId="39CD7D18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11:30</w:t>
            </w:r>
          </w:p>
        </w:tc>
        <w:tc>
          <w:tcPr>
            <w:tcW w:w="5811" w:type="dxa"/>
            <w:vAlign w:val="center"/>
          </w:tcPr>
          <w:p w14:paraId="4248638C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67453A69" w14:textId="3598CEF5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5DEC3B4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2E06D05F" w14:textId="77777777" w:rsidR="00100C1F" w:rsidRDefault="00100C1F" w:rsidP="00AF75D7">
            <w:pPr>
              <w:jc w:val="center"/>
            </w:pPr>
          </w:p>
        </w:tc>
      </w:tr>
      <w:tr w:rsidR="00100C1F" w14:paraId="30D0F68B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41B2A6B3" w14:textId="165AB4FF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12:00</w:t>
            </w:r>
          </w:p>
        </w:tc>
        <w:tc>
          <w:tcPr>
            <w:tcW w:w="5811" w:type="dxa"/>
            <w:vAlign w:val="center"/>
          </w:tcPr>
          <w:p w14:paraId="458C63E1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7DB20AF9" w14:textId="6267DCBF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25BF7FB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0D45260A" w14:textId="77777777" w:rsidR="00100C1F" w:rsidRDefault="00100C1F" w:rsidP="00AF75D7">
            <w:pPr>
              <w:jc w:val="center"/>
            </w:pPr>
          </w:p>
        </w:tc>
      </w:tr>
      <w:tr w:rsidR="00100C1F" w14:paraId="073A8F0E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085FB246" w14:textId="2A80D78A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12:30</w:t>
            </w:r>
          </w:p>
        </w:tc>
        <w:tc>
          <w:tcPr>
            <w:tcW w:w="5811" w:type="dxa"/>
            <w:vAlign w:val="center"/>
          </w:tcPr>
          <w:p w14:paraId="082FD8F5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5A46CDF1" w14:textId="0D015BEA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9577E53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C9625F2" w14:textId="77777777" w:rsidR="00100C1F" w:rsidRDefault="00100C1F" w:rsidP="00AF75D7">
            <w:pPr>
              <w:jc w:val="center"/>
            </w:pPr>
          </w:p>
        </w:tc>
      </w:tr>
      <w:tr w:rsidR="00100C1F" w14:paraId="4783E197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17436BE6" w14:textId="0B9E47FD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13:00</w:t>
            </w:r>
          </w:p>
        </w:tc>
        <w:tc>
          <w:tcPr>
            <w:tcW w:w="5811" w:type="dxa"/>
            <w:vAlign w:val="center"/>
          </w:tcPr>
          <w:p w14:paraId="49981A1D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108F058A" w14:textId="1CAA3AA2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9D42E56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C0283B7" w14:textId="77777777" w:rsidR="00100C1F" w:rsidRDefault="00100C1F" w:rsidP="00AF75D7">
            <w:pPr>
              <w:jc w:val="center"/>
            </w:pPr>
          </w:p>
        </w:tc>
      </w:tr>
      <w:tr w:rsidR="00100C1F" w14:paraId="22E09CD1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4778F796" w14:textId="0E6695A3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13:30</w:t>
            </w:r>
          </w:p>
        </w:tc>
        <w:tc>
          <w:tcPr>
            <w:tcW w:w="5811" w:type="dxa"/>
            <w:vAlign w:val="center"/>
          </w:tcPr>
          <w:p w14:paraId="6A688DB8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06BF0E10" w14:textId="25D152F7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A8B23BF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6E74F78" w14:textId="77777777" w:rsidR="00100C1F" w:rsidRDefault="00100C1F" w:rsidP="00AF75D7">
            <w:pPr>
              <w:jc w:val="center"/>
            </w:pPr>
          </w:p>
        </w:tc>
      </w:tr>
      <w:tr w:rsidR="00100C1F" w14:paraId="1FAE01FD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6925B5AF" w14:textId="65D5E227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14:00</w:t>
            </w:r>
          </w:p>
        </w:tc>
        <w:tc>
          <w:tcPr>
            <w:tcW w:w="5811" w:type="dxa"/>
            <w:vAlign w:val="center"/>
          </w:tcPr>
          <w:p w14:paraId="631BEFE9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66B7F801" w14:textId="20151038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AB21AC0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DB9102A" w14:textId="77777777" w:rsidR="00100C1F" w:rsidRDefault="00100C1F" w:rsidP="00AF75D7">
            <w:pPr>
              <w:jc w:val="center"/>
            </w:pPr>
          </w:p>
        </w:tc>
      </w:tr>
      <w:tr w:rsidR="00100C1F" w14:paraId="5FBDB5E6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745F96F2" w14:textId="0114393D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14:30</w:t>
            </w:r>
          </w:p>
        </w:tc>
        <w:tc>
          <w:tcPr>
            <w:tcW w:w="5811" w:type="dxa"/>
            <w:vAlign w:val="center"/>
          </w:tcPr>
          <w:p w14:paraId="4D60F354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122EB289" w14:textId="3AC25C6F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483E58C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309F30A" w14:textId="77777777" w:rsidR="00100C1F" w:rsidRDefault="00100C1F" w:rsidP="00AF75D7">
            <w:pPr>
              <w:jc w:val="center"/>
            </w:pPr>
          </w:p>
        </w:tc>
      </w:tr>
      <w:tr w:rsidR="00100C1F" w14:paraId="5DDBDD86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75DFF7A2" w14:textId="1B0EAC46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15:00</w:t>
            </w:r>
          </w:p>
        </w:tc>
        <w:tc>
          <w:tcPr>
            <w:tcW w:w="5811" w:type="dxa"/>
            <w:vAlign w:val="center"/>
          </w:tcPr>
          <w:p w14:paraId="19A7D465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2C2BF325" w14:textId="2FD1AB5D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D1B9E7F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79C2FA0" w14:textId="77777777" w:rsidR="00100C1F" w:rsidRDefault="00100C1F" w:rsidP="00AF75D7">
            <w:pPr>
              <w:jc w:val="center"/>
            </w:pPr>
          </w:p>
        </w:tc>
      </w:tr>
      <w:tr w:rsidR="00100C1F" w14:paraId="124F1F63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501B3D76" w14:textId="376D1E9D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15:30</w:t>
            </w:r>
          </w:p>
        </w:tc>
        <w:tc>
          <w:tcPr>
            <w:tcW w:w="5811" w:type="dxa"/>
            <w:vAlign w:val="center"/>
          </w:tcPr>
          <w:p w14:paraId="0AF7414C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011B2E8" w14:textId="2578162B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2093C5C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375D533D" w14:textId="77777777" w:rsidR="00100C1F" w:rsidRDefault="00100C1F" w:rsidP="00AF75D7">
            <w:pPr>
              <w:jc w:val="center"/>
            </w:pPr>
          </w:p>
        </w:tc>
      </w:tr>
      <w:tr w:rsidR="00100C1F" w14:paraId="3742518C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54748E63" w14:textId="27F65AF2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16:00</w:t>
            </w:r>
          </w:p>
        </w:tc>
        <w:tc>
          <w:tcPr>
            <w:tcW w:w="5811" w:type="dxa"/>
            <w:vAlign w:val="center"/>
          </w:tcPr>
          <w:p w14:paraId="17C4D140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1687491B" w14:textId="742703AC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F0C3BD1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735FA4CD" w14:textId="77777777" w:rsidR="00100C1F" w:rsidRDefault="00100C1F" w:rsidP="00AF75D7">
            <w:pPr>
              <w:jc w:val="center"/>
            </w:pPr>
          </w:p>
        </w:tc>
      </w:tr>
      <w:tr w:rsidR="00100C1F" w14:paraId="7402680C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2298FA16" w14:textId="30975475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16:30</w:t>
            </w:r>
          </w:p>
        </w:tc>
        <w:tc>
          <w:tcPr>
            <w:tcW w:w="5811" w:type="dxa"/>
            <w:vAlign w:val="center"/>
          </w:tcPr>
          <w:p w14:paraId="646A62C4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61BEDF2E" w14:textId="578D57B3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284C299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6A2A4E15" w14:textId="77777777" w:rsidR="00100C1F" w:rsidRDefault="00100C1F" w:rsidP="00AF75D7">
            <w:pPr>
              <w:jc w:val="center"/>
            </w:pPr>
          </w:p>
        </w:tc>
      </w:tr>
      <w:tr w:rsidR="00100C1F" w14:paraId="1DFD950B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7D876139" w14:textId="26E2041D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17:00</w:t>
            </w:r>
          </w:p>
        </w:tc>
        <w:tc>
          <w:tcPr>
            <w:tcW w:w="5811" w:type="dxa"/>
            <w:vAlign w:val="center"/>
          </w:tcPr>
          <w:p w14:paraId="22D11403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4DA9C7E9" w14:textId="2D07E460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5670765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5C9367AF" w14:textId="77777777" w:rsidR="00100C1F" w:rsidRDefault="00100C1F" w:rsidP="00AF75D7">
            <w:pPr>
              <w:jc w:val="center"/>
            </w:pPr>
          </w:p>
        </w:tc>
      </w:tr>
      <w:tr w:rsidR="00100C1F" w14:paraId="6B1D42F2" w14:textId="77777777" w:rsidTr="00100C1F">
        <w:trPr>
          <w:trHeight w:val="680"/>
        </w:trPr>
        <w:tc>
          <w:tcPr>
            <w:tcW w:w="836" w:type="dxa"/>
            <w:vAlign w:val="center"/>
          </w:tcPr>
          <w:p w14:paraId="2E8B280E" w14:textId="32480D14" w:rsidR="00100C1F" w:rsidRPr="005F1E59" w:rsidRDefault="00100C1F" w:rsidP="00AF75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17:30</w:t>
            </w:r>
          </w:p>
        </w:tc>
        <w:tc>
          <w:tcPr>
            <w:tcW w:w="5811" w:type="dxa"/>
            <w:vAlign w:val="center"/>
          </w:tcPr>
          <w:p w14:paraId="4A70BE09" w14:textId="77777777" w:rsidR="00100C1F" w:rsidRPr="005F1E59" w:rsidRDefault="00100C1F" w:rsidP="00AF75D7">
            <w:pPr>
              <w:jc w:val="center"/>
              <w:rPr>
                <w:b/>
                <w:bCs/>
              </w:rPr>
            </w:pPr>
          </w:p>
        </w:tc>
        <w:tc>
          <w:tcPr>
            <w:tcW w:w="1149" w:type="dxa"/>
            <w:vAlign w:val="center"/>
          </w:tcPr>
          <w:p w14:paraId="2B8C7E26" w14:textId="1A7660EA" w:rsidR="00100C1F" w:rsidRDefault="00100C1F" w:rsidP="00AF75D7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7D04235" w14:textId="77777777" w:rsidR="00100C1F" w:rsidRDefault="00100C1F" w:rsidP="00AF75D7">
            <w:pPr>
              <w:jc w:val="center"/>
            </w:pPr>
          </w:p>
        </w:tc>
        <w:tc>
          <w:tcPr>
            <w:tcW w:w="2395" w:type="dxa"/>
            <w:vAlign w:val="center"/>
          </w:tcPr>
          <w:p w14:paraId="1B88D342" w14:textId="77777777" w:rsidR="00100C1F" w:rsidRDefault="00100C1F" w:rsidP="00AF75D7">
            <w:pPr>
              <w:jc w:val="center"/>
            </w:pPr>
          </w:p>
        </w:tc>
      </w:tr>
    </w:tbl>
    <w:p w14:paraId="7B551CA9" w14:textId="030039BC" w:rsidR="00284D98" w:rsidRPr="00E27981" w:rsidRDefault="00284D98" w:rsidP="00284D98">
      <w:pPr>
        <w:tabs>
          <w:tab w:val="left" w:pos="1526"/>
        </w:tabs>
      </w:pPr>
    </w:p>
    <w:sectPr w:rsidR="00284D98" w:rsidRPr="00E27981" w:rsidSect="00863BE3">
      <w:headerReference w:type="default" r:id="rId8"/>
      <w:pgSz w:w="11906" w:h="16838" w:code="9"/>
      <w:pgMar w:top="284" w:right="284" w:bottom="284" w:left="284" w:header="68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43AB9D" w14:textId="77777777" w:rsidR="00865A9B" w:rsidRDefault="00865A9B" w:rsidP="00650259">
      <w:pPr>
        <w:spacing w:line="240" w:lineRule="auto"/>
      </w:pPr>
      <w:r>
        <w:separator/>
      </w:r>
    </w:p>
  </w:endnote>
  <w:endnote w:type="continuationSeparator" w:id="0">
    <w:p w14:paraId="211699EA" w14:textId="77777777" w:rsidR="00865A9B" w:rsidRDefault="00865A9B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F98152E-B49C-4A09-963E-2A8EF15F7B65}"/>
    <w:embedBold r:id="rId2" w:fontKey="{02E1A05B-DD8C-4FF8-A024-37F7DA3D6E2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5CFE1BE-E97E-4C5A-B39A-AE28D6721E33}"/>
    <w:embedBold r:id="rId4" w:fontKey="{453B0433-B4B2-4B40-8D3E-80118D3FF2B1}"/>
    <w:embedItalic r:id="rId5" w:fontKey="{6C830AAA-6974-456B-B0A8-12B78DD89092}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BE1B9AA-BC5D-44C6-B90C-128B1F8D15C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2A331" w14:textId="77777777" w:rsidR="00865A9B" w:rsidRDefault="00865A9B" w:rsidP="00650259">
      <w:pPr>
        <w:spacing w:line="240" w:lineRule="auto"/>
      </w:pPr>
      <w:r>
        <w:separator/>
      </w:r>
    </w:p>
  </w:footnote>
  <w:footnote w:type="continuationSeparator" w:id="0">
    <w:p w14:paraId="6D45E8CB" w14:textId="77777777" w:rsidR="00865A9B" w:rsidRDefault="00865A9B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6BE67" w14:textId="4C87C385" w:rsidR="00AB0B5F" w:rsidRPr="00AB0B5F" w:rsidRDefault="00AB0B5F">
    <w:pPr>
      <w:pStyle w:val="Header"/>
      <w:rPr>
        <w:color w:val="auto"/>
        <w:lang w:val="bs-Latn-BA"/>
      </w:rPr>
    </w:pPr>
    <w:r>
      <w:rPr>
        <w:noProof/>
        <w:color w:val="auto"/>
        <w:lang w:val="bs-Latn-BA"/>
      </w:rPr>
      <w:drawing>
        <wp:anchor distT="0" distB="0" distL="114300" distR="114300" simplePos="0" relativeHeight="251658240" behindDoc="1" locked="0" layoutInCell="1" allowOverlap="1" wp14:anchorId="5CE5E8F8" wp14:editId="5EB9C8BA">
          <wp:simplePos x="0" y="0"/>
          <wp:positionH relativeFrom="column">
            <wp:posOffset>208877</wp:posOffset>
          </wp:positionH>
          <wp:positionV relativeFrom="paragraph">
            <wp:posOffset>-260350</wp:posOffset>
          </wp:positionV>
          <wp:extent cx="859790" cy="859790"/>
          <wp:effectExtent l="0" t="0" r="0" b="0"/>
          <wp:wrapTight wrapText="bothSides">
            <wp:wrapPolygon edited="0">
              <wp:start x="7657" y="957"/>
              <wp:lineTo x="2871" y="9572"/>
              <wp:lineTo x="2871" y="12443"/>
              <wp:lineTo x="4307" y="17229"/>
              <wp:lineTo x="7657" y="19622"/>
              <wp:lineTo x="13879" y="19622"/>
              <wp:lineTo x="17229" y="17229"/>
              <wp:lineTo x="19143" y="11486"/>
              <wp:lineTo x="19143" y="9572"/>
              <wp:lineTo x="15315" y="4307"/>
              <wp:lineTo x="13400" y="957"/>
              <wp:lineTo x="7657" y="957"/>
            </wp:wrapPolygon>
          </wp:wrapTight>
          <wp:docPr id="132559717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597179" name="Picture 13255971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859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auto"/>
        <w:lang w:val="bs-Latn-BA"/>
      </w:rPr>
      <w:t xml:space="preserve">  </w:t>
    </w:r>
    <w:r w:rsidR="00100C1F">
      <w:rPr>
        <w:color w:val="auto"/>
        <w:lang w:val="bs-Latn-BA"/>
      </w:rPr>
      <w:t xml:space="preserve">V.O. VIKING   </w:t>
    </w:r>
    <w:r w:rsidR="00A77159" w:rsidRPr="00100C1F">
      <w:rPr>
        <w:rFonts w:ascii="Arial" w:hAnsi="Arial" w:cs="Arial"/>
        <w:color w:val="auto"/>
        <w:szCs w:val="44"/>
      </w:rPr>
      <w:t>بسم الله الرحمن الرحيم</w:t>
    </w:r>
    <w:r w:rsidR="00100C1F">
      <w:rPr>
        <w:rFonts w:ascii="Arial" w:hAnsi="Arial" w:cs="Arial"/>
        <w:color w:val="auto"/>
      </w:rPr>
      <w:t xml:space="preserve">  </w:t>
    </w:r>
    <w:r>
      <w:rPr>
        <w:color w:val="auto"/>
        <w:lang w:val="bs-Latn-BA"/>
      </w:rPr>
      <w:t>DAN  ____</w:t>
    </w:r>
    <w:r w:rsidR="00100C1F">
      <w:rPr>
        <w:color w:val="auto"/>
        <w:lang w:val="bs-Latn-BA"/>
      </w:rPr>
      <w:t>_</w:t>
    </w:r>
    <w:r>
      <w:rPr>
        <w:color w:val="auto"/>
        <w:lang w:val="bs-Latn-BA"/>
      </w:rPr>
      <w:t>___</w:t>
    </w:r>
    <w:r w:rsidR="00AF75D7">
      <w:rPr>
        <w:color w:val="auto"/>
        <w:lang w:val="bs-Latn-BA"/>
      </w:rPr>
      <w:t>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77813876">
    <w:abstractNumId w:val="11"/>
  </w:num>
  <w:num w:numId="2" w16cid:durableId="1828278613">
    <w:abstractNumId w:val="7"/>
  </w:num>
  <w:num w:numId="3" w16cid:durableId="1152406809">
    <w:abstractNumId w:val="15"/>
  </w:num>
  <w:num w:numId="4" w16cid:durableId="214435535">
    <w:abstractNumId w:val="12"/>
  </w:num>
  <w:num w:numId="5" w16cid:durableId="791217575">
    <w:abstractNumId w:val="13"/>
  </w:num>
  <w:num w:numId="6" w16cid:durableId="1340741561">
    <w:abstractNumId w:val="19"/>
  </w:num>
  <w:num w:numId="7" w16cid:durableId="1719010562">
    <w:abstractNumId w:val="6"/>
  </w:num>
  <w:num w:numId="8" w16cid:durableId="1663460885">
    <w:abstractNumId w:val="10"/>
  </w:num>
  <w:num w:numId="9" w16cid:durableId="1898663738">
    <w:abstractNumId w:val="17"/>
  </w:num>
  <w:num w:numId="10" w16cid:durableId="1741828159">
    <w:abstractNumId w:val="1"/>
  </w:num>
  <w:num w:numId="11" w16cid:durableId="315494444">
    <w:abstractNumId w:val="5"/>
  </w:num>
  <w:num w:numId="12" w16cid:durableId="1763986198">
    <w:abstractNumId w:val="0"/>
  </w:num>
  <w:num w:numId="13" w16cid:durableId="52706577">
    <w:abstractNumId w:val="2"/>
  </w:num>
  <w:num w:numId="14" w16cid:durableId="143932085">
    <w:abstractNumId w:val="9"/>
  </w:num>
  <w:num w:numId="15" w16cid:durableId="1068191694">
    <w:abstractNumId w:val="8"/>
  </w:num>
  <w:num w:numId="16" w16cid:durableId="530218881">
    <w:abstractNumId w:val="16"/>
  </w:num>
  <w:num w:numId="17" w16cid:durableId="399721">
    <w:abstractNumId w:val="3"/>
  </w:num>
  <w:num w:numId="18" w16cid:durableId="1473525173">
    <w:abstractNumId w:val="21"/>
  </w:num>
  <w:num w:numId="19" w16cid:durableId="90245573">
    <w:abstractNumId w:val="18"/>
  </w:num>
  <w:num w:numId="20" w16cid:durableId="1774327810">
    <w:abstractNumId w:val="14"/>
  </w:num>
  <w:num w:numId="21" w16cid:durableId="1901672737">
    <w:abstractNumId w:val="20"/>
  </w:num>
  <w:num w:numId="22" w16cid:durableId="204983668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81"/>
    <w:rsid w:val="0000347C"/>
    <w:rsid w:val="00003B30"/>
    <w:rsid w:val="0002307A"/>
    <w:rsid w:val="00045CA6"/>
    <w:rsid w:val="00052382"/>
    <w:rsid w:val="0006568A"/>
    <w:rsid w:val="00076F0F"/>
    <w:rsid w:val="00084253"/>
    <w:rsid w:val="000C04F2"/>
    <w:rsid w:val="000D1F49"/>
    <w:rsid w:val="000F5C88"/>
    <w:rsid w:val="00100C1F"/>
    <w:rsid w:val="001727CA"/>
    <w:rsid w:val="001D25D0"/>
    <w:rsid w:val="00284D98"/>
    <w:rsid w:val="002B69B4"/>
    <w:rsid w:val="002C56E6"/>
    <w:rsid w:val="002D3A9F"/>
    <w:rsid w:val="0030236F"/>
    <w:rsid w:val="00354B3D"/>
    <w:rsid w:val="00361A6F"/>
    <w:rsid w:val="00361E11"/>
    <w:rsid w:val="003B4744"/>
    <w:rsid w:val="003F0847"/>
    <w:rsid w:val="0040090B"/>
    <w:rsid w:val="00446538"/>
    <w:rsid w:val="0046302A"/>
    <w:rsid w:val="00487D2D"/>
    <w:rsid w:val="004D5D62"/>
    <w:rsid w:val="004E6816"/>
    <w:rsid w:val="005112D0"/>
    <w:rsid w:val="00517C4E"/>
    <w:rsid w:val="00522FC0"/>
    <w:rsid w:val="00562601"/>
    <w:rsid w:val="0057256E"/>
    <w:rsid w:val="00577E06"/>
    <w:rsid w:val="00597953"/>
    <w:rsid w:val="005A3BF7"/>
    <w:rsid w:val="005F1E59"/>
    <w:rsid w:val="005F2035"/>
    <w:rsid w:val="005F7990"/>
    <w:rsid w:val="0063739C"/>
    <w:rsid w:val="00650259"/>
    <w:rsid w:val="00657633"/>
    <w:rsid w:val="00681DA2"/>
    <w:rsid w:val="00770F25"/>
    <w:rsid w:val="007A35A8"/>
    <w:rsid w:val="007B0A85"/>
    <w:rsid w:val="007C6A52"/>
    <w:rsid w:val="00806FF3"/>
    <w:rsid w:val="0082043E"/>
    <w:rsid w:val="00863BE3"/>
    <w:rsid w:val="00865A9B"/>
    <w:rsid w:val="0088181F"/>
    <w:rsid w:val="008E203A"/>
    <w:rsid w:val="00905BCD"/>
    <w:rsid w:val="0091229C"/>
    <w:rsid w:val="00940E73"/>
    <w:rsid w:val="0098001A"/>
    <w:rsid w:val="0098597D"/>
    <w:rsid w:val="00991B30"/>
    <w:rsid w:val="009A0BB3"/>
    <w:rsid w:val="009D406B"/>
    <w:rsid w:val="009F2638"/>
    <w:rsid w:val="009F619A"/>
    <w:rsid w:val="009F6DDE"/>
    <w:rsid w:val="00A370A8"/>
    <w:rsid w:val="00A60442"/>
    <w:rsid w:val="00A77159"/>
    <w:rsid w:val="00AB0B5F"/>
    <w:rsid w:val="00AC2926"/>
    <w:rsid w:val="00AE7A2D"/>
    <w:rsid w:val="00AF75D7"/>
    <w:rsid w:val="00B04A50"/>
    <w:rsid w:val="00B06ED6"/>
    <w:rsid w:val="00B160CA"/>
    <w:rsid w:val="00B72289"/>
    <w:rsid w:val="00BC1E44"/>
    <w:rsid w:val="00BD4753"/>
    <w:rsid w:val="00BD5CB1"/>
    <w:rsid w:val="00BE62EE"/>
    <w:rsid w:val="00C003BA"/>
    <w:rsid w:val="00C46878"/>
    <w:rsid w:val="00C91B32"/>
    <w:rsid w:val="00CB4A51"/>
    <w:rsid w:val="00CD4532"/>
    <w:rsid w:val="00CD47B0"/>
    <w:rsid w:val="00CE6104"/>
    <w:rsid w:val="00CE7918"/>
    <w:rsid w:val="00D00969"/>
    <w:rsid w:val="00D16163"/>
    <w:rsid w:val="00DA018B"/>
    <w:rsid w:val="00DB3FAD"/>
    <w:rsid w:val="00DC2A2D"/>
    <w:rsid w:val="00DD447B"/>
    <w:rsid w:val="00DF0832"/>
    <w:rsid w:val="00DF6770"/>
    <w:rsid w:val="00E27981"/>
    <w:rsid w:val="00E61C09"/>
    <w:rsid w:val="00E677FE"/>
    <w:rsid w:val="00EB3B58"/>
    <w:rsid w:val="00EB5FEC"/>
    <w:rsid w:val="00EC7359"/>
    <w:rsid w:val="00EE3054"/>
    <w:rsid w:val="00F00606"/>
    <w:rsid w:val="00F01256"/>
    <w:rsid w:val="00F5418C"/>
    <w:rsid w:val="00F549BE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9B2D1"/>
  <w15:chartTrackingRefBased/>
  <w15:docId w15:val="{B8285AD7-0647-46D7-8C5F-D555406F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876A4-C98C-4798-BE90-B0C31136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</Template>
  <TotalTime>40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Vedad Keskin</cp:lastModifiedBy>
  <cp:revision>11</cp:revision>
  <cp:lastPrinted>2025-04-11T22:24:00Z</cp:lastPrinted>
  <dcterms:created xsi:type="dcterms:W3CDTF">2025-04-10T23:17:00Z</dcterms:created>
  <dcterms:modified xsi:type="dcterms:W3CDTF">2025-04-11T22:25:00Z</dcterms:modified>
</cp:coreProperties>
</file>