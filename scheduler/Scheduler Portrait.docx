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1783"/>
        <w:tblW w:w="10050" w:type="dxa"/>
        <w:tblLook w:val="04A0" w:firstRow="1" w:lastRow="0" w:firstColumn="1" w:lastColumn="0" w:noHBand="0" w:noVBand="1"/>
      </w:tblPr>
      <w:tblGrid>
        <w:gridCol w:w="1001"/>
        <w:gridCol w:w="3946"/>
        <w:gridCol w:w="4110"/>
        <w:gridCol w:w="993"/>
      </w:tblGrid>
      <w:tr w:rsidR="00AF75D7" w14:paraId="56117996" w14:textId="35E3EE2D" w:rsidTr="00AF75D7">
        <w:trPr>
          <w:trHeight w:val="680"/>
        </w:trPr>
        <w:tc>
          <w:tcPr>
            <w:tcW w:w="10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35958C" w14:textId="0013C9F4" w:rsidR="00E27981" w:rsidRPr="00284D98" w:rsidRDefault="00E27981" w:rsidP="00AF75D7">
            <w:pPr>
              <w:jc w:val="center"/>
              <w:rPr>
                <w:b/>
                <w:bCs/>
              </w:rPr>
            </w:pPr>
            <w:r w:rsidRPr="00284D98">
              <w:rPr>
                <w:b/>
                <w:bCs/>
              </w:rPr>
              <w:t>Vrijeme</w:t>
            </w:r>
          </w:p>
        </w:tc>
        <w:tc>
          <w:tcPr>
            <w:tcW w:w="3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B71446" w14:textId="46FE4138" w:rsidR="00E27981" w:rsidRPr="00284D98" w:rsidRDefault="00E27981" w:rsidP="00AF75D7">
            <w:pPr>
              <w:jc w:val="center"/>
              <w:rPr>
                <w:b/>
                <w:bCs/>
              </w:rPr>
            </w:pPr>
            <w:r w:rsidRPr="00284D98">
              <w:rPr>
                <w:b/>
                <w:bCs/>
              </w:rPr>
              <w:t xml:space="preserve">Naziv </w:t>
            </w:r>
            <w:r w:rsidR="00AF75D7">
              <w:rPr>
                <w:b/>
                <w:bCs/>
              </w:rPr>
              <w:t>auta/kupca</w:t>
            </w:r>
          </w:p>
        </w:tc>
        <w:tc>
          <w:tcPr>
            <w:tcW w:w="4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917102" w14:textId="6402FE4F" w:rsidR="00E27981" w:rsidRPr="00284D98" w:rsidRDefault="00AF75D7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Naziv u</w:t>
            </w:r>
            <w:r w:rsidR="00E27981" w:rsidRPr="00284D98">
              <w:rPr>
                <w:b/>
                <w:bCs/>
              </w:rPr>
              <w:t>slug</w:t>
            </w:r>
            <w:r>
              <w:rPr>
                <w:b/>
                <w:bCs/>
              </w:rPr>
              <w:t>e</w:t>
            </w:r>
          </w:p>
        </w:tc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34F9BC" w14:textId="6E6863C6" w:rsidR="00E27981" w:rsidRPr="00284D98" w:rsidRDefault="00E27981" w:rsidP="00AF75D7">
            <w:pPr>
              <w:jc w:val="center"/>
              <w:rPr>
                <w:b/>
                <w:bCs/>
              </w:rPr>
            </w:pPr>
            <w:r w:rsidRPr="00284D98">
              <w:rPr>
                <w:b/>
                <w:bCs/>
              </w:rPr>
              <w:t>Iznos</w:t>
            </w:r>
          </w:p>
        </w:tc>
      </w:tr>
      <w:tr w:rsidR="00AF75D7" w14:paraId="14C28B68" w14:textId="7F5D5C69" w:rsidTr="00AF75D7">
        <w:trPr>
          <w:trHeight w:val="680"/>
        </w:trPr>
        <w:tc>
          <w:tcPr>
            <w:tcW w:w="1001" w:type="dxa"/>
            <w:tcBorders>
              <w:top w:val="single" w:sz="12" w:space="0" w:color="auto"/>
            </w:tcBorders>
            <w:vAlign w:val="center"/>
          </w:tcPr>
          <w:p w14:paraId="777258EA" w14:textId="20987D43" w:rsidR="00E27981" w:rsidRPr="005F1E59" w:rsidRDefault="00E27981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8:00</w:t>
            </w:r>
          </w:p>
        </w:tc>
        <w:tc>
          <w:tcPr>
            <w:tcW w:w="3946" w:type="dxa"/>
            <w:tcBorders>
              <w:top w:val="single" w:sz="12" w:space="0" w:color="auto"/>
            </w:tcBorders>
            <w:vAlign w:val="center"/>
          </w:tcPr>
          <w:p w14:paraId="78C9F8A6" w14:textId="77777777" w:rsidR="00E27981" w:rsidRDefault="00E27981" w:rsidP="00AF75D7">
            <w:pPr>
              <w:jc w:val="center"/>
            </w:pPr>
          </w:p>
        </w:tc>
        <w:tc>
          <w:tcPr>
            <w:tcW w:w="4110" w:type="dxa"/>
            <w:tcBorders>
              <w:top w:val="single" w:sz="12" w:space="0" w:color="auto"/>
            </w:tcBorders>
            <w:vAlign w:val="center"/>
          </w:tcPr>
          <w:p w14:paraId="7754EB04" w14:textId="77777777" w:rsidR="00E27981" w:rsidRDefault="00E27981" w:rsidP="00AF75D7">
            <w:pPr>
              <w:jc w:val="center"/>
            </w:pPr>
          </w:p>
        </w:tc>
        <w:tc>
          <w:tcPr>
            <w:tcW w:w="993" w:type="dxa"/>
            <w:tcBorders>
              <w:top w:val="single" w:sz="12" w:space="0" w:color="auto"/>
            </w:tcBorders>
            <w:vAlign w:val="center"/>
          </w:tcPr>
          <w:p w14:paraId="3BAF3469" w14:textId="77777777" w:rsidR="00E27981" w:rsidRDefault="00E27981" w:rsidP="00AF75D7">
            <w:pPr>
              <w:jc w:val="center"/>
            </w:pPr>
          </w:p>
        </w:tc>
      </w:tr>
      <w:tr w:rsidR="00AF75D7" w14:paraId="141FA961" w14:textId="4B7A7B2F" w:rsidTr="00AF75D7">
        <w:trPr>
          <w:trHeight w:val="680"/>
        </w:trPr>
        <w:tc>
          <w:tcPr>
            <w:tcW w:w="1001" w:type="dxa"/>
            <w:vAlign w:val="center"/>
          </w:tcPr>
          <w:p w14:paraId="066ACA82" w14:textId="150A4637" w:rsidR="00E27981" w:rsidRPr="005F1E59" w:rsidRDefault="00E27981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8:30</w:t>
            </w:r>
          </w:p>
        </w:tc>
        <w:tc>
          <w:tcPr>
            <w:tcW w:w="3946" w:type="dxa"/>
            <w:vAlign w:val="center"/>
          </w:tcPr>
          <w:p w14:paraId="49E799C5" w14:textId="77777777" w:rsidR="00E27981" w:rsidRDefault="00E27981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5502EB6A" w14:textId="77777777" w:rsidR="00E27981" w:rsidRDefault="00E27981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34D48827" w14:textId="77777777" w:rsidR="00E27981" w:rsidRDefault="00E27981" w:rsidP="00AF75D7">
            <w:pPr>
              <w:jc w:val="center"/>
            </w:pPr>
          </w:p>
        </w:tc>
      </w:tr>
      <w:tr w:rsidR="00AF75D7" w14:paraId="5C9E5549" w14:textId="5877FDFC" w:rsidTr="00AF75D7">
        <w:trPr>
          <w:trHeight w:val="680"/>
        </w:trPr>
        <w:tc>
          <w:tcPr>
            <w:tcW w:w="1001" w:type="dxa"/>
            <w:vAlign w:val="center"/>
          </w:tcPr>
          <w:p w14:paraId="1DB19B46" w14:textId="46345B69" w:rsidR="00E27981" w:rsidRPr="005F1E59" w:rsidRDefault="00E27981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9:00</w:t>
            </w:r>
          </w:p>
        </w:tc>
        <w:tc>
          <w:tcPr>
            <w:tcW w:w="3946" w:type="dxa"/>
            <w:vAlign w:val="center"/>
          </w:tcPr>
          <w:p w14:paraId="419E8646" w14:textId="77777777" w:rsidR="00E27981" w:rsidRDefault="00E27981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79920DF5" w14:textId="77777777" w:rsidR="00E27981" w:rsidRDefault="00E27981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0E5780C5" w14:textId="77777777" w:rsidR="00E27981" w:rsidRDefault="00E27981" w:rsidP="00AF75D7">
            <w:pPr>
              <w:jc w:val="center"/>
            </w:pPr>
          </w:p>
        </w:tc>
      </w:tr>
      <w:tr w:rsidR="00AF75D7" w14:paraId="1C8218D1" w14:textId="4DF3BF56" w:rsidTr="00AF75D7">
        <w:trPr>
          <w:trHeight w:val="680"/>
        </w:trPr>
        <w:tc>
          <w:tcPr>
            <w:tcW w:w="1001" w:type="dxa"/>
            <w:vAlign w:val="center"/>
          </w:tcPr>
          <w:p w14:paraId="413AA97C" w14:textId="61A3A428" w:rsidR="00E27981" w:rsidRPr="005F1E59" w:rsidRDefault="00E27981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9:30</w:t>
            </w:r>
          </w:p>
        </w:tc>
        <w:tc>
          <w:tcPr>
            <w:tcW w:w="3946" w:type="dxa"/>
            <w:vAlign w:val="center"/>
          </w:tcPr>
          <w:p w14:paraId="0284DD55" w14:textId="77777777" w:rsidR="00E27981" w:rsidRDefault="00E27981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3E2BACD8" w14:textId="77777777" w:rsidR="00E27981" w:rsidRDefault="00E27981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1B0021CF" w14:textId="77777777" w:rsidR="00E27981" w:rsidRDefault="00E27981" w:rsidP="00AF75D7">
            <w:pPr>
              <w:jc w:val="center"/>
            </w:pPr>
          </w:p>
        </w:tc>
      </w:tr>
      <w:tr w:rsidR="00AF75D7" w14:paraId="5D18DA1B" w14:textId="6F1DB453" w:rsidTr="00AF75D7">
        <w:trPr>
          <w:trHeight w:val="680"/>
        </w:trPr>
        <w:tc>
          <w:tcPr>
            <w:tcW w:w="1001" w:type="dxa"/>
            <w:vAlign w:val="center"/>
          </w:tcPr>
          <w:p w14:paraId="45FEBCCD" w14:textId="5DDD8AA4" w:rsidR="00E27981" w:rsidRPr="005F1E59" w:rsidRDefault="00E27981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10:00</w:t>
            </w:r>
          </w:p>
        </w:tc>
        <w:tc>
          <w:tcPr>
            <w:tcW w:w="3946" w:type="dxa"/>
            <w:vAlign w:val="center"/>
          </w:tcPr>
          <w:p w14:paraId="589DEB20" w14:textId="77777777" w:rsidR="00E27981" w:rsidRDefault="00E27981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3D51FE9F" w14:textId="77777777" w:rsidR="00E27981" w:rsidRDefault="00E27981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619BC1D8" w14:textId="77777777" w:rsidR="00E27981" w:rsidRDefault="00E27981" w:rsidP="00AF75D7">
            <w:pPr>
              <w:jc w:val="center"/>
            </w:pPr>
          </w:p>
        </w:tc>
      </w:tr>
      <w:tr w:rsidR="00AF75D7" w14:paraId="79A1592E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1A62D045" w14:textId="171C95F0" w:rsidR="00E27981" w:rsidRPr="005F1E59" w:rsidRDefault="00E27981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10:30</w:t>
            </w:r>
          </w:p>
        </w:tc>
        <w:tc>
          <w:tcPr>
            <w:tcW w:w="3946" w:type="dxa"/>
            <w:vAlign w:val="center"/>
          </w:tcPr>
          <w:p w14:paraId="5BDCAC99" w14:textId="77777777" w:rsidR="00E27981" w:rsidRDefault="00E27981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3BD65900" w14:textId="77777777" w:rsidR="00E27981" w:rsidRDefault="00E27981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292132A9" w14:textId="77777777" w:rsidR="00E27981" w:rsidRDefault="00E27981" w:rsidP="00AF75D7">
            <w:pPr>
              <w:jc w:val="center"/>
            </w:pPr>
          </w:p>
        </w:tc>
      </w:tr>
      <w:tr w:rsidR="00AF75D7" w14:paraId="0A985169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54F4931E" w14:textId="3EB0E24B" w:rsidR="00E27981" w:rsidRPr="005F1E59" w:rsidRDefault="00E27981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11:00</w:t>
            </w:r>
          </w:p>
        </w:tc>
        <w:tc>
          <w:tcPr>
            <w:tcW w:w="3946" w:type="dxa"/>
            <w:vAlign w:val="center"/>
          </w:tcPr>
          <w:p w14:paraId="45BCD11F" w14:textId="77777777" w:rsidR="00E27981" w:rsidRDefault="00E27981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77AF6953" w14:textId="77777777" w:rsidR="00E27981" w:rsidRDefault="00E27981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1F6897E8" w14:textId="77777777" w:rsidR="00E27981" w:rsidRDefault="00E27981" w:rsidP="00AF75D7">
            <w:pPr>
              <w:jc w:val="center"/>
            </w:pPr>
          </w:p>
        </w:tc>
      </w:tr>
      <w:tr w:rsidR="00AF75D7" w14:paraId="56748947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73D2564A" w14:textId="1291E3CE" w:rsidR="00E27981" w:rsidRPr="005F1E59" w:rsidRDefault="00E27981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11:30</w:t>
            </w:r>
          </w:p>
        </w:tc>
        <w:tc>
          <w:tcPr>
            <w:tcW w:w="3946" w:type="dxa"/>
            <w:vAlign w:val="center"/>
          </w:tcPr>
          <w:p w14:paraId="67453A69" w14:textId="77777777" w:rsidR="00E27981" w:rsidRDefault="00E27981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65DEC3B4" w14:textId="77777777" w:rsidR="00E27981" w:rsidRDefault="00E27981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2E06D05F" w14:textId="77777777" w:rsidR="00E27981" w:rsidRDefault="00E27981" w:rsidP="00AF75D7">
            <w:pPr>
              <w:jc w:val="center"/>
            </w:pPr>
          </w:p>
        </w:tc>
      </w:tr>
      <w:tr w:rsidR="00AF75D7" w14:paraId="30D0F68B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41B2A6B3" w14:textId="01DD147B" w:rsidR="00E27981" w:rsidRPr="005F1E59" w:rsidRDefault="00E27981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12:00</w:t>
            </w:r>
          </w:p>
        </w:tc>
        <w:tc>
          <w:tcPr>
            <w:tcW w:w="3946" w:type="dxa"/>
            <w:vAlign w:val="center"/>
          </w:tcPr>
          <w:p w14:paraId="7DB20AF9" w14:textId="77777777" w:rsidR="00E27981" w:rsidRDefault="00E27981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325BF7FB" w14:textId="77777777" w:rsidR="00E27981" w:rsidRDefault="00E27981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0D45260A" w14:textId="77777777" w:rsidR="00E27981" w:rsidRDefault="00E27981" w:rsidP="00AF75D7">
            <w:pPr>
              <w:jc w:val="center"/>
            </w:pPr>
          </w:p>
        </w:tc>
      </w:tr>
      <w:tr w:rsidR="00AF75D7" w14:paraId="073A8F0E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085FB246" w14:textId="19676078" w:rsidR="00E27981" w:rsidRPr="005F1E59" w:rsidRDefault="00E27981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12:30</w:t>
            </w:r>
          </w:p>
        </w:tc>
        <w:tc>
          <w:tcPr>
            <w:tcW w:w="3946" w:type="dxa"/>
            <w:vAlign w:val="center"/>
          </w:tcPr>
          <w:p w14:paraId="5A46CDF1" w14:textId="77777777" w:rsidR="00E27981" w:rsidRDefault="00E27981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69577E53" w14:textId="77777777" w:rsidR="00E27981" w:rsidRDefault="00E27981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5C9625F2" w14:textId="77777777" w:rsidR="00E27981" w:rsidRDefault="00E27981" w:rsidP="00AF75D7">
            <w:pPr>
              <w:jc w:val="center"/>
            </w:pPr>
          </w:p>
        </w:tc>
      </w:tr>
      <w:tr w:rsidR="00AF75D7" w14:paraId="4783E197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17436BE6" w14:textId="2DEC8E66" w:rsidR="00284D98" w:rsidRPr="005F1E59" w:rsidRDefault="00284D98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13:00</w:t>
            </w:r>
          </w:p>
        </w:tc>
        <w:tc>
          <w:tcPr>
            <w:tcW w:w="3946" w:type="dxa"/>
            <w:vAlign w:val="center"/>
          </w:tcPr>
          <w:p w14:paraId="108F058A" w14:textId="77777777" w:rsidR="00284D98" w:rsidRDefault="00284D98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59D42E56" w14:textId="77777777" w:rsidR="00284D98" w:rsidRDefault="00284D98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3C0283B7" w14:textId="77777777" w:rsidR="00284D98" w:rsidRDefault="00284D98" w:rsidP="00AF75D7">
            <w:pPr>
              <w:jc w:val="center"/>
            </w:pPr>
          </w:p>
        </w:tc>
      </w:tr>
      <w:tr w:rsidR="00AF75D7" w14:paraId="22E09CD1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4778F796" w14:textId="671FAF60" w:rsidR="00284D98" w:rsidRPr="005F1E59" w:rsidRDefault="00284D98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13:30</w:t>
            </w:r>
          </w:p>
        </w:tc>
        <w:tc>
          <w:tcPr>
            <w:tcW w:w="3946" w:type="dxa"/>
            <w:vAlign w:val="center"/>
          </w:tcPr>
          <w:p w14:paraId="06BF0E10" w14:textId="77777777" w:rsidR="00284D98" w:rsidRDefault="00284D98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6A8B23BF" w14:textId="77777777" w:rsidR="00284D98" w:rsidRDefault="00284D98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76E74F78" w14:textId="77777777" w:rsidR="00284D98" w:rsidRDefault="00284D98" w:rsidP="00AF75D7">
            <w:pPr>
              <w:jc w:val="center"/>
            </w:pPr>
          </w:p>
        </w:tc>
      </w:tr>
      <w:tr w:rsidR="00AF75D7" w14:paraId="1FAE01FD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6925B5AF" w14:textId="4597EB4A" w:rsidR="00284D98" w:rsidRPr="005F1E59" w:rsidRDefault="00284D98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14:00</w:t>
            </w:r>
          </w:p>
        </w:tc>
        <w:tc>
          <w:tcPr>
            <w:tcW w:w="3946" w:type="dxa"/>
            <w:vAlign w:val="center"/>
          </w:tcPr>
          <w:p w14:paraId="66B7F801" w14:textId="77777777" w:rsidR="00284D98" w:rsidRDefault="00284D98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3AB21AC0" w14:textId="77777777" w:rsidR="00284D98" w:rsidRDefault="00284D98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5DB9102A" w14:textId="77777777" w:rsidR="00284D98" w:rsidRDefault="00284D98" w:rsidP="00AF75D7">
            <w:pPr>
              <w:jc w:val="center"/>
            </w:pPr>
          </w:p>
        </w:tc>
      </w:tr>
      <w:tr w:rsidR="00AF75D7" w14:paraId="5FBDB5E6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745F96F2" w14:textId="702A418F" w:rsidR="00284D98" w:rsidRPr="005F1E59" w:rsidRDefault="00284D98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14:30</w:t>
            </w:r>
          </w:p>
        </w:tc>
        <w:tc>
          <w:tcPr>
            <w:tcW w:w="3946" w:type="dxa"/>
            <w:vAlign w:val="center"/>
          </w:tcPr>
          <w:p w14:paraId="122EB289" w14:textId="77777777" w:rsidR="00284D98" w:rsidRDefault="00284D98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2483E58C" w14:textId="77777777" w:rsidR="00284D98" w:rsidRDefault="00284D98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7309F30A" w14:textId="77777777" w:rsidR="00284D98" w:rsidRDefault="00284D98" w:rsidP="00AF75D7">
            <w:pPr>
              <w:jc w:val="center"/>
            </w:pPr>
          </w:p>
        </w:tc>
      </w:tr>
      <w:tr w:rsidR="00AF75D7" w14:paraId="5DDBDD86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75DFF7A2" w14:textId="2021F653" w:rsidR="00284D98" w:rsidRPr="005F1E59" w:rsidRDefault="00284D98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15:00</w:t>
            </w:r>
          </w:p>
        </w:tc>
        <w:tc>
          <w:tcPr>
            <w:tcW w:w="3946" w:type="dxa"/>
            <w:vAlign w:val="center"/>
          </w:tcPr>
          <w:p w14:paraId="2C2BF325" w14:textId="77777777" w:rsidR="00284D98" w:rsidRDefault="00284D98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2D1B9E7F" w14:textId="77777777" w:rsidR="00284D98" w:rsidRDefault="00284D98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179C2FA0" w14:textId="77777777" w:rsidR="00284D98" w:rsidRDefault="00284D98" w:rsidP="00AF75D7">
            <w:pPr>
              <w:jc w:val="center"/>
            </w:pPr>
          </w:p>
        </w:tc>
      </w:tr>
      <w:tr w:rsidR="00AF75D7" w14:paraId="124F1F63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501B3D76" w14:textId="51F38CDE" w:rsidR="00284D98" w:rsidRPr="005F1E59" w:rsidRDefault="00284D98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15:30</w:t>
            </w:r>
          </w:p>
        </w:tc>
        <w:tc>
          <w:tcPr>
            <w:tcW w:w="3946" w:type="dxa"/>
            <w:vAlign w:val="center"/>
          </w:tcPr>
          <w:p w14:paraId="4011B2E8" w14:textId="77777777" w:rsidR="00284D98" w:rsidRDefault="00284D98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02093C5C" w14:textId="77777777" w:rsidR="00284D98" w:rsidRDefault="00284D98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375D533D" w14:textId="77777777" w:rsidR="00284D98" w:rsidRDefault="00284D98" w:rsidP="00AF75D7">
            <w:pPr>
              <w:jc w:val="center"/>
            </w:pPr>
          </w:p>
        </w:tc>
      </w:tr>
      <w:tr w:rsidR="00AF75D7" w14:paraId="3742518C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54748E63" w14:textId="076FFBC4" w:rsidR="00284D98" w:rsidRPr="005F1E59" w:rsidRDefault="00284D98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16:00</w:t>
            </w:r>
          </w:p>
        </w:tc>
        <w:tc>
          <w:tcPr>
            <w:tcW w:w="3946" w:type="dxa"/>
            <w:vAlign w:val="center"/>
          </w:tcPr>
          <w:p w14:paraId="1687491B" w14:textId="77777777" w:rsidR="00284D98" w:rsidRDefault="00284D98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5F0C3BD1" w14:textId="77777777" w:rsidR="00284D98" w:rsidRDefault="00284D98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735FA4CD" w14:textId="77777777" w:rsidR="00284D98" w:rsidRDefault="00284D98" w:rsidP="00AF75D7">
            <w:pPr>
              <w:jc w:val="center"/>
            </w:pPr>
          </w:p>
        </w:tc>
      </w:tr>
      <w:tr w:rsidR="00AF75D7" w14:paraId="7402680C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2298FA16" w14:textId="6E1A3CE2" w:rsidR="00284D98" w:rsidRPr="005F1E59" w:rsidRDefault="00284D98" w:rsidP="00AF75D7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16:30</w:t>
            </w:r>
          </w:p>
        </w:tc>
        <w:tc>
          <w:tcPr>
            <w:tcW w:w="3946" w:type="dxa"/>
            <w:vAlign w:val="center"/>
          </w:tcPr>
          <w:p w14:paraId="61BEDF2E" w14:textId="77777777" w:rsidR="00284D98" w:rsidRDefault="00284D98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7284C299" w14:textId="77777777" w:rsidR="00284D98" w:rsidRDefault="00284D98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6A2A4E15" w14:textId="77777777" w:rsidR="00284D98" w:rsidRDefault="00284D98" w:rsidP="00AF75D7">
            <w:pPr>
              <w:jc w:val="center"/>
            </w:pPr>
          </w:p>
        </w:tc>
      </w:tr>
      <w:tr w:rsidR="00AF75D7" w14:paraId="1DFD950B" w14:textId="77777777" w:rsidTr="00AF75D7">
        <w:trPr>
          <w:trHeight w:val="680"/>
        </w:trPr>
        <w:tc>
          <w:tcPr>
            <w:tcW w:w="1001" w:type="dxa"/>
            <w:vAlign w:val="center"/>
          </w:tcPr>
          <w:p w14:paraId="7D876139" w14:textId="0B1E9192" w:rsidR="00AF75D7" w:rsidRPr="005F1E59" w:rsidRDefault="00AF75D7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17:00</w:t>
            </w:r>
          </w:p>
        </w:tc>
        <w:tc>
          <w:tcPr>
            <w:tcW w:w="3946" w:type="dxa"/>
            <w:vAlign w:val="center"/>
          </w:tcPr>
          <w:p w14:paraId="4DA9C7E9" w14:textId="77777777" w:rsidR="00AF75D7" w:rsidRDefault="00AF75D7" w:rsidP="00AF75D7">
            <w:pPr>
              <w:jc w:val="center"/>
            </w:pPr>
          </w:p>
        </w:tc>
        <w:tc>
          <w:tcPr>
            <w:tcW w:w="4110" w:type="dxa"/>
            <w:vAlign w:val="center"/>
          </w:tcPr>
          <w:p w14:paraId="05670765" w14:textId="77777777" w:rsidR="00AF75D7" w:rsidRDefault="00AF75D7" w:rsidP="00AF75D7">
            <w:pPr>
              <w:jc w:val="center"/>
            </w:pPr>
          </w:p>
        </w:tc>
        <w:tc>
          <w:tcPr>
            <w:tcW w:w="993" w:type="dxa"/>
            <w:vAlign w:val="center"/>
          </w:tcPr>
          <w:p w14:paraId="5C9367AF" w14:textId="77777777" w:rsidR="00AF75D7" w:rsidRDefault="00AF75D7" w:rsidP="00AF75D7">
            <w:pPr>
              <w:jc w:val="center"/>
            </w:pPr>
          </w:p>
        </w:tc>
      </w:tr>
    </w:tbl>
    <w:p w14:paraId="7B551CA9" w14:textId="030039BC" w:rsidR="00284D98" w:rsidRPr="00E27981" w:rsidRDefault="00284D98" w:rsidP="00284D98">
      <w:pPr>
        <w:tabs>
          <w:tab w:val="left" w:pos="1526"/>
        </w:tabs>
      </w:pPr>
    </w:p>
    <w:sectPr w:rsidR="00284D98" w:rsidRPr="00E27981" w:rsidSect="00AF75D7">
      <w:headerReference w:type="default" r:id="rId8"/>
      <w:pgSz w:w="11906" w:h="16838" w:code="9"/>
      <w:pgMar w:top="284" w:right="284" w:bottom="284" w:left="284" w:header="68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E4AE3F" w14:textId="77777777" w:rsidR="00BC1E44" w:rsidRDefault="00BC1E44" w:rsidP="00650259">
      <w:pPr>
        <w:spacing w:line="240" w:lineRule="auto"/>
      </w:pPr>
      <w:r>
        <w:separator/>
      </w:r>
    </w:p>
  </w:endnote>
  <w:endnote w:type="continuationSeparator" w:id="0">
    <w:p w14:paraId="37140E1F" w14:textId="77777777" w:rsidR="00BC1E44" w:rsidRDefault="00BC1E44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D5EB2E2-6268-4101-A9A7-D15796EF64F1}"/>
    <w:embedBold r:id="rId2" w:fontKey="{8A290E91-D363-4825-8BBA-C5F4C557A7D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93B5E8C-3B21-44AA-9991-50AD3D2C2ABF}"/>
    <w:embedBold r:id="rId4" w:fontKey="{243EA705-DB10-45E5-91AA-33CDFF0BEB0C}"/>
    <w:embedItalic r:id="rId5" w:fontKey="{E720DFFB-05F3-4BA0-B31C-E4BBAA740C3B}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3A247390-DE44-4D26-8A7B-E8300D2DEF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E6256F" w14:textId="77777777" w:rsidR="00BC1E44" w:rsidRDefault="00BC1E44" w:rsidP="00650259">
      <w:pPr>
        <w:spacing w:line="240" w:lineRule="auto"/>
      </w:pPr>
      <w:r>
        <w:separator/>
      </w:r>
    </w:p>
  </w:footnote>
  <w:footnote w:type="continuationSeparator" w:id="0">
    <w:p w14:paraId="6223CB32" w14:textId="77777777" w:rsidR="00BC1E44" w:rsidRDefault="00BC1E44" w:rsidP="006502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6BE67" w14:textId="270933D3" w:rsidR="00AB0B5F" w:rsidRPr="00AB0B5F" w:rsidRDefault="00AB0B5F">
    <w:pPr>
      <w:pStyle w:val="Header"/>
      <w:rPr>
        <w:color w:val="auto"/>
        <w:lang w:val="bs-Latn-BA"/>
      </w:rPr>
    </w:pPr>
    <w:r>
      <w:rPr>
        <w:noProof/>
        <w:color w:val="auto"/>
        <w:lang w:val="bs-Latn-BA"/>
      </w:rPr>
      <w:drawing>
        <wp:anchor distT="0" distB="0" distL="114300" distR="114300" simplePos="0" relativeHeight="251658240" behindDoc="1" locked="0" layoutInCell="1" allowOverlap="1" wp14:anchorId="5CE5E8F8" wp14:editId="399CA684">
          <wp:simplePos x="0" y="0"/>
          <wp:positionH relativeFrom="column">
            <wp:posOffset>281305</wp:posOffset>
          </wp:positionH>
          <wp:positionV relativeFrom="paragraph">
            <wp:posOffset>-260350</wp:posOffset>
          </wp:positionV>
          <wp:extent cx="859790" cy="859790"/>
          <wp:effectExtent l="0" t="0" r="0" b="0"/>
          <wp:wrapTight wrapText="bothSides">
            <wp:wrapPolygon edited="0">
              <wp:start x="7657" y="957"/>
              <wp:lineTo x="2871" y="9572"/>
              <wp:lineTo x="2871" y="12443"/>
              <wp:lineTo x="4307" y="17229"/>
              <wp:lineTo x="7657" y="19622"/>
              <wp:lineTo x="13879" y="19622"/>
              <wp:lineTo x="17229" y="17229"/>
              <wp:lineTo x="19143" y="11486"/>
              <wp:lineTo x="19143" y="9572"/>
              <wp:lineTo x="15315" y="4307"/>
              <wp:lineTo x="13400" y="957"/>
              <wp:lineTo x="7657" y="957"/>
            </wp:wrapPolygon>
          </wp:wrapTight>
          <wp:docPr id="132559717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5597179" name="Picture 132559717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790" cy="859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auto"/>
        <w:lang w:val="bs-Latn-BA"/>
      </w:rPr>
      <w:t xml:space="preserve">                                                                     V.O. VIKING - RASPORED NA DAN  __________</w:t>
    </w:r>
    <w:r w:rsidR="00AF75D7">
      <w:rPr>
        <w:color w:val="auto"/>
        <w:lang w:val="bs-Latn-BA"/>
      </w:rPr>
      <w:t>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77813876">
    <w:abstractNumId w:val="11"/>
  </w:num>
  <w:num w:numId="2" w16cid:durableId="1828278613">
    <w:abstractNumId w:val="7"/>
  </w:num>
  <w:num w:numId="3" w16cid:durableId="1152406809">
    <w:abstractNumId w:val="15"/>
  </w:num>
  <w:num w:numId="4" w16cid:durableId="214435535">
    <w:abstractNumId w:val="12"/>
  </w:num>
  <w:num w:numId="5" w16cid:durableId="791217575">
    <w:abstractNumId w:val="13"/>
  </w:num>
  <w:num w:numId="6" w16cid:durableId="1340741561">
    <w:abstractNumId w:val="19"/>
  </w:num>
  <w:num w:numId="7" w16cid:durableId="1719010562">
    <w:abstractNumId w:val="6"/>
  </w:num>
  <w:num w:numId="8" w16cid:durableId="1663460885">
    <w:abstractNumId w:val="10"/>
  </w:num>
  <w:num w:numId="9" w16cid:durableId="1898663738">
    <w:abstractNumId w:val="17"/>
  </w:num>
  <w:num w:numId="10" w16cid:durableId="1741828159">
    <w:abstractNumId w:val="1"/>
  </w:num>
  <w:num w:numId="11" w16cid:durableId="315494444">
    <w:abstractNumId w:val="5"/>
  </w:num>
  <w:num w:numId="12" w16cid:durableId="1763986198">
    <w:abstractNumId w:val="0"/>
  </w:num>
  <w:num w:numId="13" w16cid:durableId="52706577">
    <w:abstractNumId w:val="2"/>
  </w:num>
  <w:num w:numId="14" w16cid:durableId="143932085">
    <w:abstractNumId w:val="9"/>
  </w:num>
  <w:num w:numId="15" w16cid:durableId="1068191694">
    <w:abstractNumId w:val="8"/>
  </w:num>
  <w:num w:numId="16" w16cid:durableId="530218881">
    <w:abstractNumId w:val="16"/>
  </w:num>
  <w:num w:numId="17" w16cid:durableId="399721">
    <w:abstractNumId w:val="3"/>
  </w:num>
  <w:num w:numId="18" w16cid:durableId="1473525173">
    <w:abstractNumId w:val="21"/>
  </w:num>
  <w:num w:numId="19" w16cid:durableId="90245573">
    <w:abstractNumId w:val="18"/>
  </w:num>
  <w:num w:numId="20" w16cid:durableId="1774327810">
    <w:abstractNumId w:val="14"/>
  </w:num>
  <w:num w:numId="21" w16cid:durableId="1901672737">
    <w:abstractNumId w:val="20"/>
  </w:num>
  <w:num w:numId="22" w16cid:durableId="204983668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981"/>
    <w:rsid w:val="0000347C"/>
    <w:rsid w:val="00003B30"/>
    <w:rsid w:val="00045CA6"/>
    <w:rsid w:val="00052382"/>
    <w:rsid w:val="0006568A"/>
    <w:rsid w:val="00076F0F"/>
    <w:rsid w:val="00084253"/>
    <w:rsid w:val="000C04F2"/>
    <w:rsid w:val="000D1F49"/>
    <w:rsid w:val="000F5C88"/>
    <w:rsid w:val="001727CA"/>
    <w:rsid w:val="00284D98"/>
    <w:rsid w:val="002B69B4"/>
    <w:rsid w:val="002C56E6"/>
    <w:rsid w:val="002D3A9F"/>
    <w:rsid w:val="0030236F"/>
    <w:rsid w:val="00354B3D"/>
    <w:rsid w:val="00361A6F"/>
    <w:rsid w:val="00361E11"/>
    <w:rsid w:val="003B4744"/>
    <w:rsid w:val="003F0847"/>
    <w:rsid w:val="0040090B"/>
    <w:rsid w:val="00446538"/>
    <w:rsid w:val="0046302A"/>
    <w:rsid w:val="00487D2D"/>
    <w:rsid w:val="004D5D62"/>
    <w:rsid w:val="005112D0"/>
    <w:rsid w:val="00522FC0"/>
    <w:rsid w:val="00562601"/>
    <w:rsid w:val="0057256E"/>
    <w:rsid w:val="00577E06"/>
    <w:rsid w:val="00597953"/>
    <w:rsid w:val="005A3BF7"/>
    <w:rsid w:val="005F1E59"/>
    <w:rsid w:val="005F2035"/>
    <w:rsid w:val="005F7990"/>
    <w:rsid w:val="0063739C"/>
    <w:rsid w:val="00650259"/>
    <w:rsid w:val="00681DA2"/>
    <w:rsid w:val="00770F25"/>
    <w:rsid w:val="007A35A8"/>
    <w:rsid w:val="007B0A85"/>
    <w:rsid w:val="007C6A52"/>
    <w:rsid w:val="00806FF3"/>
    <w:rsid w:val="0082043E"/>
    <w:rsid w:val="0088181F"/>
    <w:rsid w:val="008E203A"/>
    <w:rsid w:val="00905BCD"/>
    <w:rsid w:val="0091229C"/>
    <w:rsid w:val="00940E73"/>
    <w:rsid w:val="0098001A"/>
    <w:rsid w:val="0098597D"/>
    <w:rsid w:val="00991B30"/>
    <w:rsid w:val="009D406B"/>
    <w:rsid w:val="009F2638"/>
    <w:rsid w:val="009F619A"/>
    <w:rsid w:val="009F6DDE"/>
    <w:rsid w:val="00A370A8"/>
    <w:rsid w:val="00A60442"/>
    <w:rsid w:val="00AB0B5F"/>
    <w:rsid w:val="00AC2926"/>
    <w:rsid w:val="00AF75D7"/>
    <w:rsid w:val="00B04A50"/>
    <w:rsid w:val="00B06ED6"/>
    <w:rsid w:val="00B160CA"/>
    <w:rsid w:val="00B72289"/>
    <w:rsid w:val="00BC1E44"/>
    <w:rsid w:val="00BD4753"/>
    <w:rsid w:val="00BD5CB1"/>
    <w:rsid w:val="00BE62EE"/>
    <w:rsid w:val="00C003BA"/>
    <w:rsid w:val="00C46878"/>
    <w:rsid w:val="00C91B32"/>
    <w:rsid w:val="00CB4A51"/>
    <w:rsid w:val="00CD4532"/>
    <w:rsid w:val="00CD47B0"/>
    <w:rsid w:val="00CE6104"/>
    <w:rsid w:val="00CE7918"/>
    <w:rsid w:val="00D00969"/>
    <w:rsid w:val="00D16163"/>
    <w:rsid w:val="00DA018B"/>
    <w:rsid w:val="00DB3FAD"/>
    <w:rsid w:val="00DD447B"/>
    <w:rsid w:val="00DF0832"/>
    <w:rsid w:val="00DF6770"/>
    <w:rsid w:val="00E27981"/>
    <w:rsid w:val="00E61C09"/>
    <w:rsid w:val="00E677FE"/>
    <w:rsid w:val="00EB3B58"/>
    <w:rsid w:val="00EB5FEC"/>
    <w:rsid w:val="00EC7359"/>
    <w:rsid w:val="00EE3054"/>
    <w:rsid w:val="00F00606"/>
    <w:rsid w:val="00F01256"/>
    <w:rsid w:val="00F5418C"/>
    <w:rsid w:val="00F549BE"/>
    <w:rsid w:val="00FC7475"/>
    <w:rsid w:val="00FE2E33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D9B2D1"/>
  <w15:chartTrackingRefBased/>
  <w15:docId w15:val="{B8285AD7-0647-46D7-8C5F-D555406F1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562601"/>
    <w:pPr>
      <w:spacing w:before="120" w:after="80"/>
    </w:pPr>
    <w:rPr>
      <w:sz w:val="24"/>
    </w:rPr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562601"/>
    <w:rPr>
      <w:b/>
      <w:color w:val="4BACC6"/>
      <w:sz w:val="52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56260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562601"/>
    <w:rPr>
      <w:b/>
      <w:bCs/>
      <w:color w:val="694A77"/>
      <w:sz w:val="24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B04A50"/>
    <w:pPr>
      <w:tabs>
        <w:tab w:val="right" w:leader="dot" w:pos="9830"/>
      </w:tabs>
      <w:jc w:val="center"/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60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2B69B4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HeaderChar">
    <w:name w:val="Header Char"/>
    <w:basedOn w:val="DefaultParagraphFont"/>
    <w:link w:val="Header"/>
    <w:uiPriority w:val="99"/>
    <w:rsid w:val="002B69B4"/>
    <w:rPr>
      <w:rFonts w:asciiTheme="majorHAnsi" w:eastAsia="Calibri" w:hAnsiTheme="majorHAnsi" w:cs="Times New Roman"/>
      <w:b/>
      <w:color w:val="FFFFFF"/>
      <w:sz w:val="44"/>
    </w:rPr>
  </w:style>
  <w:style w:type="paragraph" w:styleId="Footer">
    <w:name w:val="footer"/>
    <w:basedOn w:val="Normal"/>
    <w:link w:val="FooterChar"/>
    <w:uiPriority w:val="99"/>
    <w:unhideWhenUsed/>
    <w:rsid w:val="00562601"/>
    <w:pPr>
      <w:tabs>
        <w:tab w:val="center" w:pos="4680"/>
        <w:tab w:val="right" w:pos="9810"/>
      </w:tabs>
      <w:spacing w:before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62601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562601"/>
    <w:pPr>
      <w:widowControl w:val="0"/>
      <w:autoSpaceDE w:val="0"/>
      <w:autoSpaceDN w:val="0"/>
      <w:spacing w:before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62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60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56260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601"/>
    <w:rPr>
      <w:rFonts w:asciiTheme="majorHAnsi" w:eastAsiaTheme="majorEastAsia" w:hAnsiTheme="majorHAnsi" w:cstheme="majorBidi"/>
      <w:color w:val="0A273B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601"/>
    <w:rPr>
      <w:rFonts w:asciiTheme="majorHAnsi" w:eastAsiaTheme="majorEastAsia" w:hAnsiTheme="majorHAnsi" w:cstheme="majorBidi"/>
      <w:i/>
      <w:iCs/>
      <w:color w:val="0A273B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unhideWhenUsed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260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customStyle="1" w:styleId="TableHeaders">
    <w:name w:val="Table Headers"/>
    <w:basedOn w:val="Normal"/>
    <w:uiPriority w:val="1"/>
    <w:qFormat/>
    <w:rsid w:val="002B69B4"/>
    <w:pPr>
      <w:tabs>
        <w:tab w:val="right" w:leader="dot" w:pos="9830"/>
      </w:tabs>
      <w:spacing w:before="0" w:after="0"/>
      <w:jc w:val="center"/>
    </w:pPr>
    <w:rPr>
      <w:rFonts w:eastAsia="Calibri" w:cstheme="minorHAnsi"/>
      <w:b/>
      <w:noProof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Volunteer%20shift%20schedule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876A4-C98C-4798-BE90-B0C311364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Volunteer shift schedule</Template>
  <TotalTime>35</TotalTime>
  <Pages>1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Vedad Keskin</cp:lastModifiedBy>
  <cp:revision>5</cp:revision>
  <cp:lastPrinted>2025-04-11T00:03:00Z</cp:lastPrinted>
  <dcterms:created xsi:type="dcterms:W3CDTF">2025-04-10T23:17:00Z</dcterms:created>
  <dcterms:modified xsi:type="dcterms:W3CDTF">2025-04-11T00:05:00Z</dcterms:modified>
</cp:coreProperties>
</file>